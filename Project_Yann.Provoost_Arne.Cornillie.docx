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948" w:rsidRDefault="00DC27CD" w:rsidP="00EF2E05">
      <w:pPr>
        <w:pStyle w:val="Kop1"/>
        <w:spacing w:after="240"/>
      </w:pPr>
      <w:r>
        <w:t>Project Front/Back End Web</w:t>
      </w:r>
    </w:p>
    <w:p w:rsidR="00EF2E05" w:rsidRDefault="00DC27CD" w:rsidP="00EF2E05">
      <w:pPr>
        <w:pStyle w:val="Kop2"/>
      </w:pPr>
      <w:r>
        <w:t>Project Titel</w:t>
      </w:r>
    </w:p>
    <w:p w:rsidR="00DC27CD" w:rsidRPr="00DC27CD" w:rsidRDefault="00DC27CD" w:rsidP="00DC27CD">
      <w:r>
        <w:t>Snake 2.0</w:t>
      </w:r>
    </w:p>
    <w:p w:rsidR="0012701E" w:rsidRDefault="00DC27CD" w:rsidP="00DC27CD">
      <w:pPr>
        <w:pStyle w:val="Kop2"/>
      </w:pPr>
      <w:r>
        <w:t>Project beschrijving</w:t>
      </w:r>
    </w:p>
    <w:p w:rsidR="00DC27CD" w:rsidRDefault="0081565E" w:rsidP="00DC27C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1685290</wp:posOffset>
            </wp:positionV>
            <wp:extent cx="2002155" cy="1393190"/>
            <wp:effectExtent l="0" t="0" r="0" b="0"/>
            <wp:wrapSquare wrapText="bothSides"/>
            <wp:docPr id="4" name="Afbeelding 4" descr="Afbeeldingsresultaat voor snake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snake ga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15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7CD">
        <w:t>Een multiplayer versie van het old school snake spelletje. De bedoeling i</w:t>
      </w:r>
      <w:r w:rsidR="00E035BA">
        <w:t xml:space="preserve">s om de hoogste score te halen. </w:t>
      </w:r>
    </w:p>
    <w:p w:rsidR="00E035BA" w:rsidRDefault="00E035BA" w:rsidP="00DC27CD">
      <w:r>
        <w:t>Score wordt bepaald door de vooruitgang die je boekt in het spel.</w:t>
      </w:r>
    </w:p>
    <w:p w:rsidR="00E035BA" w:rsidRDefault="00E035BA" w:rsidP="00DC27CD">
      <w:r>
        <w:t>Spelers kunnen ook doodgaan, dit doen ze als ze tegen een muur aanbotsen of tegen hun eigen of een andere medespeler botsen.</w:t>
      </w:r>
    </w:p>
    <w:p w:rsidR="00E035BA" w:rsidRDefault="00E035BA" w:rsidP="00DC27CD">
      <w:pPr>
        <w:rPr>
          <w:noProof/>
        </w:rPr>
      </w:pPr>
      <w:r>
        <w:t>Er is een chatfunctie aan gekoppeld, deze maakt het mogelijk dat spelers met elkaar kunnen communiceren tijdens het spelen van het spelletje.</w:t>
      </w:r>
    </w:p>
    <w:p w:rsidR="00102C21" w:rsidRDefault="00102C21" w:rsidP="00DC27CD">
      <w:pPr>
        <w:rPr>
          <w:noProof/>
        </w:rPr>
      </w:pPr>
      <w:r>
        <w:rPr>
          <w:noProof/>
        </w:rPr>
        <w:t>Uitbreiding:</w:t>
      </w:r>
    </w:p>
    <w:p w:rsidR="00102C21" w:rsidRDefault="00102C21" w:rsidP="00102C21">
      <w:pPr>
        <w:pStyle w:val="Lijstalinea"/>
        <w:numPr>
          <w:ilvl w:val="0"/>
          <w:numId w:val="15"/>
        </w:numPr>
      </w:pPr>
      <w:r>
        <w:t>De spelers kunnen power-ups verzamelen</w:t>
      </w:r>
    </w:p>
    <w:p w:rsidR="00102C21" w:rsidRDefault="00102C21" w:rsidP="00102C21">
      <w:pPr>
        <w:pStyle w:val="Lijstalinea"/>
        <w:numPr>
          <w:ilvl w:val="1"/>
          <w:numId w:val="15"/>
        </w:numPr>
      </w:pPr>
      <w:r>
        <w:t>Sneller gaan</w:t>
      </w:r>
    </w:p>
    <w:p w:rsidR="00102C21" w:rsidRDefault="00102C21" w:rsidP="00102C21">
      <w:pPr>
        <w:pStyle w:val="Lijstalinea"/>
        <w:numPr>
          <w:ilvl w:val="1"/>
          <w:numId w:val="15"/>
        </w:numPr>
      </w:pPr>
      <w:r>
        <w:t>Trager gaan</w:t>
      </w:r>
    </w:p>
    <w:p w:rsidR="00102C21" w:rsidRDefault="00102C21" w:rsidP="00102C21">
      <w:pPr>
        <w:pStyle w:val="Lijstalinea"/>
        <w:numPr>
          <w:ilvl w:val="1"/>
          <w:numId w:val="15"/>
        </w:numPr>
      </w:pPr>
      <w:r>
        <w:t>…</w:t>
      </w:r>
    </w:p>
    <w:p w:rsidR="00DC27CD" w:rsidRDefault="00DC27CD" w:rsidP="00DC27CD">
      <w:r>
        <w:t>We hebben misschien ook het idee om met machine learning een AI erin in te stoppen voor als er niet genoeg spelers zijn.</w:t>
      </w:r>
    </w:p>
    <w:p w:rsidR="00DC27CD" w:rsidRDefault="00DC27CD" w:rsidP="00DC27CD">
      <w:pPr>
        <w:pStyle w:val="Kop2"/>
      </w:pPr>
      <w:r>
        <w:t>Teammembers</w:t>
      </w:r>
    </w:p>
    <w:p w:rsidR="00DC27CD" w:rsidRDefault="00DC27CD" w:rsidP="00DC27CD">
      <w:r>
        <w:t>Yann Provoost</w:t>
      </w:r>
      <w:r w:rsidR="00ED5200">
        <w:t xml:space="preserve"> </w:t>
      </w:r>
      <w:r w:rsidR="00ED5200">
        <w:sym w:font="Wingdings" w:char="F0E0"/>
      </w:r>
      <w:r w:rsidR="00ED5200">
        <w:t xml:space="preserve"> </w:t>
      </w:r>
      <w:r w:rsidR="00E035BA">
        <w:t>Zal de back-end voor zijn rekening nemen</w:t>
      </w:r>
    </w:p>
    <w:p w:rsidR="00ED5200" w:rsidRDefault="00DC27CD" w:rsidP="00E035BA">
      <w:r>
        <w:t>Arne Cornillie</w:t>
      </w:r>
      <w:r w:rsidR="00ED5200">
        <w:t xml:space="preserve"> </w:t>
      </w:r>
      <w:r w:rsidR="00ED5200">
        <w:sym w:font="Wingdings" w:char="F0E0"/>
      </w:r>
      <w:r w:rsidR="00E035BA">
        <w:t xml:space="preserve"> Zal de front-end voor zijn rekening nemen</w:t>
      </w:r>
    </w:p>
    <w:p w:rsidR="00E035BA" w:rsidRDefault="00E035BA" w:rsidP="00E035BA">
      <w:pPr>
        <w:pStyle w:val="Kop2"/>
      </w:pPr>
      <w:r>
        <w:t>Timeline</w:t>
      </w:r>
    </w:p>
    <w:p w:rsidR="00E035BA" w:rsidRPr="00E035BA" w:rsidRDefault="00E035BA" w:rsidP="00E035BA">
      <w:bookmarkStart w:id="0" w:name="_GoBack"/>
      <w:bookmarkEnd w:id="0"/>
    </w:p>
    <w:p w:rsidR="00DC27CD" w:rsidRDefault="00DC27CD" w:rsidP="00DC27CD">
      <w:pPr>
        <w:pStyle w:val="Kop2"/>
      </w:pPr>
      <w:r>
        <w:t>Git Repository</w:t>
      </w:r>
    </w:p>
    <w:p w:rsidR="00DC27CD" w:rsidRPr="00DC27CD" w:rsidRDefault="00DC27CD" w:rsidP="00DC27CD">
      <w:r w:rsidRPr="00DC27CD">
        <w:t>https://github.com/Wooshaah/Snake-2.0</w:t>
      </w:r>
    </w:p>
    <w:sectPr w:rsidR="00DC27CD" w:rsidRPr="00DC27CD" w:rsidSect="00403EE5">
      <w:headerReference w:type="even" r:id="rId9"/>
      <w:headerReference w:type="default" r:id="rId10"/>
      <w:footerReference w:type="even" r:id="rId11"/>
      <w:footerReference w:type="default" r:id="rId12"/>
      <w:pgSz w:w="11900" w:h="16840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48A1" w:rsidRDefault="000548A1" w:rsidP="002C1948">
      <w:pPr>
        <w:spacing w:after="0"/>
      </w:pPr>
      <w:r>
        <w:separator/>
      </w:r>
    </w:p>
  </w:endnote>
  <w:endnote w:type="continuationSeparator" w:id="0">
    <w:p w:rsidR="000548A1" w:rsidRDefault="000548A1" w:rsidP="002C19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buntu">
    <w:altName w:val="Calibri"/>
    <w:charset w:val="00"/>
    <w:family w:val="auto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0C578D" w:rsidTr="005B11C2">
      <w:tc>
        <w:tcPr>
          <w:tcW w:w="1815" w:type="pct"/>
        </w:tcPr>
        <w:p w:rsidR="005B11C2" w:rsidRPr="000C578D" w:rsidRDefault="005B11C2" w:rsidP="005B11C2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3F8480A3" wp14:editId="5947B79E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5B11C2" w:rsidRPr="000C578D" w:rsidRDefault="005B11C2" w:rsidP="005B11C2">
          <w:pPr>
            <w:pStyle w:val="HeaderOrFooter"/>
            <w:ind w:left="113"/>
          </w:pPr>
          <w:r>
            <w:t xml:space="preserve">SCHOOLJAAR </w:t>
          </w:r>
          <w:r w:rsidRPr="000C578D">
            <w:t>2012-2013</w:t>
          </w:r>
        </w:p>
        <w:p w:rsidR="005B11C2" w:rsidRPr="000C578D" w:rsidRDefault="005B11C2" w:rsidP="005B11C2">
          <w:pPr>
            <w:pStyle w:val="HeaderOrFooter"/>
            <w:ind w:left="113"/>
          </w:pPr>
          <w:r w:rsidRPr="000C578D">
            <w:t>NEW MEDIA AND COMMUNICATION TECHNOLOGY</w:t>
          </w:r>
        </w:p>
      </w:tc>
    </w:tr>
  </w:tbl>
  <w:p w:rsidR="005B11C2" w:rsidRDefault="005B11C2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0C578D" w:rsidTr="00EA5733">
      <w:tc>
        <w:tcPr>
          <w:tcW w:w="1815" w:type="pct"/>
        </w:tcPr>
        <w:p w:rsidR="005B11C2" w:rsidRPr="000C578D" w:rsidRDefault="005B11C2" w:rsidP="00C02078">
          <w:pPr>
            <w:pStyle w:val="HeaderOrFooter"/>
            <w:spacing w:after="120"/>
          </w:pPr>
          <w:r w:rsidRPr="000C578D">
            <w:rPr>
              <w:noProof/>
              <w:lang w:val="en-US"/>
            </w:rPr>
            <w:drawing>
              <wp:inline distT="0" distB="0" distL="0" distR="0" wp14:anchorId="2F5583A8" wp14:editId="7EA880CB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7327FE" w:rsidRDefault="007327FE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  <w:p w:rsidR="005B11C2" w:rsidRPr="000C578D" w:rsidRDefault="005B11C2" w:rsidP="00DB3CA4">
          <w:pPr>
            <w:pStyle w:val="HeaderOrFooter"/>
            <w:ind w:left="113"/>
            <w:jc w:val="right"/>
          </w:pPr>
          <w:r w:rsidRPr="00DB3CA4">
            <w:rPr>
              <w:caps/>
              <w:szCs w:val="18"/>
            </w:rPr>
            <w:t>NEW MEDIA AND COMMUNICATION TECHNOLOGY</w:t>
          </w:r>
        </w:p>
      </w:tc>
    </w:tr>
  </w:tbl>
  <w:p w:rsidR="005B11C2" w:rsidRPr="00DB3CA4" w:rsidRDefault="005B11C2" w:rsidP="00C02078">
    <w:pPr>
      <w:pStyle w:val="Voettekst"/>
      <w:spacing w:before="120"/>
      <w:jc w:val="center"/>
      <w:rPr>
        <w:b/>
        <w:sz w:val="18"/>
        <w:szCs w:val="18"/>
      </w:rPr>
    </w:pPr>
    <w:r w:rsidRPr="00DB3CA4">
      <w:rPr>
        <w:rStyle w:val="Paginanummer"/>
        <w:b/>
        <w:sz w:val="18"/>
        <w:szCs w:val="18"/>
      </w:rPr>
      <w:fldChar w:fldCharType="begin"/>
    </w:r>
    <w:r w:rsidRPr="00DB3CA4">
      <w:rPr>
        <w:rStyle w:val="Paginanummer"/>
        <w:b/>
        <w:sz w:val="18"/>
        <w:szCs w:val="18"/>
      </w:rPr>
      <w:instrText xml:space="preserve"> PAGE </w:instrText>
    </w:r>
    <w:r w:rsidRPr="00DB3CA4">
      <w:rPr>
        <w:rStyle w:val="Paginanummer"/>
        <w:b/>
        <w:sz w:val="18"/>
        <w:szCs w:val="18"/>
      </w:rPr>
      <w:fldChar w:fldCharType="separate"/>
    </w:r>
    <w:r w:rsidR="0055420B">
      <w:rPr>
        <w:rStyle w:val="Paginanummer"/>
        <w:b/>
        <w:noProof/>
        <w:sz w:val="18"/>
        <w:szCs w:val="18"/>
      </w:rPr>
      <w:t>1</w:t>
    </w:r>
    <w:r w:rsidRPr="00DB3CA4">
      <w:rPr>
        <w:rStyle w:val="Paginanummer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48A1" w:rsidRDefault="000548A1" w:rsidP="002C1948">
      <w:pPr>
        <w:spacing w:after="0"/>
      </w:pPr>
      <w:r>
        <w:separator/>
      </w:r>
    </w:p>
  </w:footnote>
  <w:footnote w:type="continuationSeparator" w:id="0">
    <w:p w:rsidR="000548A1" w:rsidRDefault="000548A1" w:rsidP="002C19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0C578D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:rsidR="005B11C2" w:rsidRPr="000C578D" w:rsidRDefault="005B11C2" w:rsidP="005B11C2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4B717A44" wp14:editId="76AC7F4D">
                <wp:extent cx="906946" cy="463550"/>
                <wp:effectExtent l="0" t="0" r="7620" b="0"/>
                <wp:docPr id="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Pr="000C578D" w:rsidRDefault="005B11C2" w:rsidP="005B11C2">
          <w:pPr>
            <w:pStyle w:val="HeaderOrFooter"/>
            <w:ind w:left="113"/>
          </w:pP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5B11C2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Default="005B11C2" w:rsidP="005B11C2">
          <w:pPr>
            <w:pStyle w:val="HeaderOrFooter"/>
            <w:ind w:left="113"/>
          </w:pPr>
          <w:r>
            <w:t>EXTRA</w:t>
          </w: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5B11C2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:rsidR="005B11C2" w:rsidRDefault="005B11C2" w:rsidP="005B11C2">
          <w:pPr>
            <w:pStyle w:val="HeaderOrFooter"/>
            <w:ind w:left="113"/>
          </w:pPr>
          <w:r>
            <w:t xml:space="preserve">KORTE TITEL </w:t>
          </w:r>
          <w:r w:rsidRPr="00AD0A1F">
            <w:t>WERKDOCUMENT</w:t>
          </w:r>
        </w:p>
      </w:tc>
    </w:tr>
  </w:tbl>
  <w:p w:rsidR="005B11C2" w:rsidRDefault="005B11C2" w:rsidP="0012701E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0C578D" w:rsidTr="00A029A7">
      <w:trPr>
        <w:trHeight w:val="193"/>
      </w:trPr>
      <w:tc>
        <w:tcPr>
          <w:tcW w:w="1815" w:type="pct"/>
          <w:vMerge w:val="restart"/>
        </w:tcPr>
        <w:p w:rsidR="005B11C2" w:rsidRPr="000C578D" w:rsidRDefault="005B11C2" w:rsidP="00897B1E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4551A44F" wp14:editId="6A16F71A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A029A7">
      <w:trPr>
        <w:trHeight w:val="125"/>
      </w:trPr>
      <w:tc>
        <w:tcPr>
          <w:tcW w:w="1815" w:type="pct"/>
          <w:vMerge/>
        </w:tcPr>
        <w:p w:rsidR="005B11C2" w:rsidRDefault="005B11C2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A029A7">
      <w:trPr>
        <w:trHeight w:val="125"/>
      </w:trPr>
      <w:tc>
        <w:tcPr>
          <w:tcW w:w="1815" w:type="pct"/>
          <w:vMerge/>
        </w:tcPr>
        <w:p w:rsidR="005B11C2" w:rsidRDefault="005B11C2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:rsidR="005B11C2" w:rsidRPr="00DB3CA4" w:rsidRDefault="00DC27CD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  <w:r>
            <w:rPr>
              <w:caps/>
              <w:szCs w:val="18"/>
            </w:rPr>
            <w:t xml:space="preserve">Front/Back end web project </w:t>
          </w:r>
        </w:p>
      </w:tc>
    </w:tr>
  </w:tbl>
  <w:p w:rsidR="005B11C2" w:rsidRDefault="005B11C2" w:rsidP="00DC27CD">
    <w:pPr>
      <w:pStyle w:val="HeaderO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F195833"/>
    <w:multiLevelType w:val="hybridMultilevel"/>
    <w:tmpl w:val="EE7C9104"/>
    <w:lvl w:ilvl="0" w:tplc="BC661DC4">
      <w:numFmt w:val="bullet"/>
      <w:pStyle w:val="Lijstalinea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FB5D28"/>
    <w:multiLevelType w:val="hybridMultilevel"/>
    <w:tmpl w:val="0CAA1E7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14"/>
  </w:num>
  <w:num w:numId="14">
    <w:abstractNumId w:val="1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7CD"/>
    <w:rsid w:val="00003B50"/>
    <w:rsid w:val="00045FD7"/>
    <w:rsid w:val="000548A1"/>
    <w:rsid w:val="0008645E"/>
    <w:rsid w:val="000C578D"/>
    <w:rsid w:val="000E48FB"/>
    <w:rsid w:val="00102C21"/>
    <w:rsid w:val="0012701E"/>
    <w:rsid w:val="00150E17"/>
    <w:rsid w:val="00167E6C"/>
    <w:rsid w:val="00196A6F"/>
    <w:rsid w:val="002C1948"/>
    <w:rsid w:val="002F65E6"/>
    <w:rsid w:val="003A50C7"/>
    <w:rsid w:val="003D1661"/>
    <w:rsid w:val="00403EE5"/>
    <w:rsid w:val="00503333"/>
    <w:rsid w:val="00542961"/>
    <w:rsid w:val="0055420B"/>
    <w:rsid w:val="00576AC1"/>
    <w:rsid w:val="005B11C2"/>
    <w:rsid w:val="005D5C3E"/>
    <w:rsid w:val="00602FE9"/>
    <w:rsid w:val="006F4933"/>
    <w:rsid w:val="007327FE"/>
    <w:rsid w:val="00736338"/>
    <w:rsid w:val="0081565E"/>
    <w:rsid w:val="00862162"/>
    <w:rsid w:val="00880A8D"/>
    <w:rsid w:val="00881083"/>
    <w:rsid w:val="00897B1E"/>
    <w:rsid w:val="008E45D9"/>
    <w:rsid w:val="00A029A7"/>
    <w:rsid w:val="00A77FB6"/>
    <w:rsid w:val="00A93EDB"/>
    <w:rsid w:val="00AD0A1F"/>
    <w:rsid w:val="00B11132"/>
    <w:rsid w:val="00B67A56"/>
    <w:rsid w:val="00BB0869"/>
    <w:rsid w:val="00C02078"/>
    <w:rsid w:val="00C14454"/>
    <w:rsid w:val="00C32B7F"/>
    <w:rsid w:val="00C66EFC"/>
    <w:rsid w:val="00CA4C22"/>
    <w:rsid w:val="00D312F1"/>
    <w:rsid w:val="00DB3CA4"/>
    <w:rsid w:val="00DC27CD"/>
    <w:rsid w:val="00DD1592"/>
    <w:rsid w:val="00E035BA"/>
    <w:rsid w:val="00E11162"/>
    <w:rsid w:val="00E65ED4"/>
    <w:rsid w:val="00EA1441"/>
    <w:rsid w:val="00EA5733"/>
    <w:rsid w:val="00ED5200"/>
    <w:rsid w:val="00EF2E05"/>
    <w:rsid w:val="00EF744D"/>
    <w:rsid w:val="00F5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B61819E"/>
  <w14:defaultImageDpi w14:val="300"/>
  <w15:docId w15:val="{A6ABE365-BCB3-46CF-8499-FAD4A33E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08645E"/>
    <w:pPr>
      <w:spacing w:after="120"/>
    </w:pPr>
    <w:rPr>
      <w:rFonts w:ascii="Ubuntu" w:hAnsi="Ubuntu"/>
      <w:sz w:val="20"/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Kop3">
    <w:name w:val="heading 3"/>
    <w:basedOn w:val="Kop1"/>
    <w:next w:val="Standaard"/>
    <w:link w:val="Kop3Char"/>
    <w:uiPriority w:val="9"/>
    <w:unhideWhenUsed/>
    <w:qFormat/>
    <w:rsid w:val="00EF2E05"/>
    <w:pPr>
      <w:spacing w:before="240" w:after="240"/>
      <w:outlineLvl w:val="2"/>
    </w:pPr>
    <w:rPr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EF2E05"/>
    <w:rPr>
      <w:rFonts w:ascii="Tahoma" w:hAnsi="Tahoma"/>
      <w:sz w:val="22"/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EF2E05"/>
    <w:rPr>
      <w:rFonts w:ascii="Tahoma" w:hAnsi="Tahoma"/>
      <w:sz w:val="2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elraster">
    <w:name w:val="Table Grid"/>
    <w:basedOn w:val="Standaardtabe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inanummer">
    <w:name w:val="page number"/>
    <w:basedOn w:val="Standaardalinea-lettertype"/>
    <w:uiPriority w:val="99"/>
    <w:semiHidden/>
    <w:unhideWhenUsed/>
    <w:rsid w:val="00DD1592"/>
  </w:style>
  <w:style w:type="paragraph" w:customStyle="1" w:styleId="HeaderOrFooter">
    <w:name w:val="HeaderOrFooter"/>
    <w:basedOn w:val="Standaard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EF2E05"/>
    <w:rPr>
      <w:rFonts w:ascii="Tahoma" w:eastAsiaTheme="majorEastAsia" w:hAnsi="Tahoma" w:cstheme="majorBidi"/>
      <w:b/>
      <w:bCs/>
      <w:color w:val="E85E00"/>
      <w:lang w:val="nl-NL"/>
    </w:rPr>
  </w:style>
  <w:style w:type="paragraph" w:styleId="Lijstalinea">
    <w:name w:val="List Paragraph"/>
    <w:basedOn w:val="Standaard"/>
    <w:uiPriority w:val="34"/>
    <w:qFormat/>
    <w:rsid w:val="00167E6C"/>
    <w:pPr>
      <w:numPr>
        <w:numId w:val="1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nec\Desktop\NMCT%203de%20Jaa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9773C22-C4F4-4489-990C-9FA8294B5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NMCT 3de Jaar.dotx</Template>
  <TotalTime>28</TotalTime>
  <Pages>1</Pages>
  <Words>138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Cornillie</dc:creator>
  <cp:keywords/>
  <dc:description/>
  <cp:lastModifiedBy>Arne Cornillie</cp:lastModifiedBy>
  <cp:revision>21</cp:revision>
  <cp:lastPrinted>2012-08-29T07:51:00Z</cp:lastPrinted>
  <dcterms:created xsi:type="dcterms:W3CDTF">2017-10-18T08:38:00Z</dcterms:created>
  <dcterms:modified xsi:type="dcterms:W3CDTF">2017-11-08T10:43:00Z</dcterms:modified>
</cp:coreProperties>
</file>